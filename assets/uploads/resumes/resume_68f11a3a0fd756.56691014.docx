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F5F9" w14:textId="77777777" w:rsidR="00BF216A" w:rsidRDefault="00BF216A" w:rsidP="00332C22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0F44A85" wp14:editId="76DBA3C9">
                <wp:simplePos x="0" y="0"/>
                <wp:positionH relativeFrom="column">
                  <wp:posOffset>-875030</wp:posOffset>
                </wp:positionH>
                <wp:positionV relativeFrom="paragraph">
                  <wp:posOffset>-628650</wp:posOffset>
                </wp:positionV>
                <wp:extent cx="7771130" cy="10058400"/>
                <wp:effectExtent l="0" t="0" r="20320" b="190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130" cy="10058400"/>
                          <a:chOff x="361679" y="1102051"/>
                          <a:chExt cx="7774185" cy="10061412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s:wsp>
                        <wps:cNvPr id="10240758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1679" y="1102051"/>
                            <a:ext cx="7772675" cy="181981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907062" name="Rectangle 1"/>
                        <wps:cNvSpPr/>
                        <wps:spPr>
                          <a:xfrm>
                            <a:off x="361679" y="10980593"/>
                            <a:ext cx="7774185" cy="18287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2BB94" id="Group 1" o:spid="_x0000_s1026" alt="&quot;&quot;" style="position:absolute;margin-left:-68.9pt;margin-top:-49.5pt;width:611.9pt;height:11in;z-index:-251657216;mso-width-relative:margin;mso-height-relative:margin" coordorigin="3616,11020" coordsize="77741,1006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">
                <v:rect id="Rectangle 14" o:spid="_x0000_s1027" style="position:absolute;left:3616;top:11020;width:77727;height:181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" fillcolor="black [3213]" stroked="f"/>
                <v:rect id="Rectangle 1" o:spid="_x0000_s1028" style="position:absolute;left:3616;top:109805;width:77742;height:1829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" fillcolor="black [3213]" strokecolor="#125f69 [1604]" strokeweight="1pt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313"/>
        <w:gridCol w:w="784"/>
        <w:gridCol w:w="323"/>
        <w:gridCol w:w="2695"/>
        <w:gridCol w:w="526"/>
        <w:gridCol w:w="2863"/>
      </w:tblGrid>
      <w:tr w:rsidR="00BF216A" w:rsidRPr="00D110BB" w14:paraId="0ED83395" w14:textId="77777777" w:rsidTr="00AC4D3E">
        <w:trPr>
          <w:trHeight w:val="1593"/>
        </w:trPr>
        <w:tc>
          <w:tcPr>
            <w:tcW w:w="9504" w:type="dxa"/>
            <w:gridSpan w:val="6"/>
            <w:vAlign w:val="bottom"/>
          </w:tcPr>
          <w:p w14:paraId="63BE1929" w14:textId="2BAF1647" w:rsidR="00BF216A" w:rsidRPr="009E2F8F" w:rsidRDefault="00665857" w:rsidP="00DA013F">
            <w:pPr>
              <w:pStyle w:val="Heading1"/>
            </w:pPr>
            <w:r>
              <w:t xml:space="preserve">Pankaj  Gambhirrao </w:t>
            </w:r>
          </w:p>
        </w:tc>
      </w:tr>
      <w:tr w:rsidR="00BF216A" w:rsidRPr="00D110BB" w14:paraId="7C37A303" w14:textId="77777777" w:rsidTr="00AC4D3E">
        <w:trPr>
          <w:trHeight w:val="540"/>
        </w:trPr>
        <w:tc>
          <w:tcPr>
            <w:tcW w:w="9504" w:type="dxa"/>
            <w:gridSpan w:val="6"/>
          </w:tcPr>
          <w:p w14:paraId="173F8E02" w14:textId="77777777" w:rsidR="00BF216A" w:rsidRPr="009E2F8F" w:rsidRDefault="00BF216A" w:rsidP="00AC4D3E"/>
        </w:tc>
      </w:tr>
      <w:tr w:rsidR="00BF216A" w:rsidRPr="00172CB7" w14:paraId="3118754F" w14:textId="77777777" w:rsidTr="00646B60">
        <w:trPr>
          <w:trHeight w:val="180"/>
        </w:trPr>
        <w:tc>
          <w:tcPr>
            <w:tcW w:w="2313" w:type="dxa"/>
            <w:tcBorders>
              <w:right w:val="single" w:sz="4" w:space="0" w:color="auto"/>
            </w:tcBorders>
          </w:tcPr>
          <w:p w14:paraId="7D75A472" w14:textId="0B90DF59" w:rsidR="00BF216A" w:rsidRPr="0090733C" w:rsidRDefault="00A9207D" w:rsidP="00646B60">
            <w:pPr>
              <w:rPr>
                <w:b/>
                <w:bCs/>
              </w:rPr>
            </w:pPr>
            <w:r w:rsidRPr="0090733C">
              <w:rPr>
                <w:b/>
                <w:bCs/>
              </w:rPr>
              <w:t>9527532170</w:t>
            </w:r>
          </w:p>
        </w:tc>
        <w:tc>
          <w:tcPr>
            <w:tcW w:w="784" w:type="dxa"/>
            <w:tcBorders>
              <w:left w:val="single" w:sz="4" w:space="0" w:color="auto"/>
            </w:tcBorders>
          </w:tcPr>
          <w:p w14:paraId="25329B15" w14:textId="77777777" w:rsidR="00BF216A" w:rsidRPr="009E2F8F" w:rsidRDefault="00BF216A" w:rsidP="00646B60"/>
        </w:tc>
        <w:tc>
          <w:tcPr>
            <w:tcW w:w="3018" w:type="dxa"/>
            <w:gridSpan w:val="2"/>
          </w:tcPr>
          <w:p w14:paraId="21743D3D" w14:textId="6C40C8EA" w:rsidR="00BF216A" w:rsidRPr="0090733C" w:rsidRDefault="0090733C" w:rsidP="0090733C">
            <w:pPr>
              <w:rPr>
                <w:b/>
                <w:bCs/>
              </w:rPr>
            </w:pPr>
            <w:r>
              <w:t xml:space="preserve">   </w:t>
            </w:r>
            <w:hyperlink r:id="rId10" w:history="1">
              <w:r w:rsidR="009068AE" w:rsidRPr="00934736">
                <w:rPr>
                  <w:rStyle w:val="Hyperlink"/>
                  <w:b/>
                  <w:bCs/>
                </w:rPr>
                <w:t>Pankajgambhirrao117@gmail.com</w:t>
              </w:r>
            </w:hyperlink>
            <w:r w:rsidR="00A9207D" w:rsidRPr="0090733C">
              <w:rPr>
                <w:b/>
                <w:bCs/>
              </w:rPr>
              <w:t xml:space="preserve"> </w:t>
            </w:r>
          </w:p>
        </w:tc>
        <w:tc>
          <w:tcPr>
            <w:tcW w:w="526" w:type="dxa"/>
            <w:tcBorders>
              <w:right w:val="single" w:sz="4" w:space="0" w:color="auto"/>
            </w:tcBorders>
          </w:tcPr>
          <w:p w14:paraId="035E0104" w14:textId="77777777" w:rsidR="00BF216A" w:rsidRPr="009E2F8F" w:rsidRDefault="00BF216A" w:rsidP="00646B60"/>
        </w:tc>
        <w:tc>
          <w:tcPr>
            <w:tcW w:w="2863" w:type="dxa"/>
            <w:tcBorders>
              <w:left w:val="single" w:sz="4" w:space="0" w:color="auto"/>
            </w:tcBorders>
          </w:tcPr>
          <w:p w14:paraId="48599E3D" w14:textId="08A6F634" w:rsidR="00BF216A" w:rsidRPr="009E2F8F" w:rsidRDefault="009068AE" w:rsidP="009068AE">
            <w:r>
              <w:t xml:space="preserve"> Address </w:t>
            </w:r>
            <w:r w:rsidR="00CD2E78">
              <w:t xml:space="preserve">&gt; At </w:t>
            </w:r>
            <w:r w:rsidR="005C5721">
              <w:t xml:space="preserve"> </w:t>
            </w:r>
            <w:proofErr w:type="spellStart"/>
            <w:r w:rsidR="005C5721">
              <w:t>Gajjanan</w:t>
            </w:r>
            <w:proofErr w:type="spellEnd"/>
            <w:r w:rsidR="005C5721">
              <w:t xml:space="preserve"> App R405  near </w:t>
            </w:r>
            <w:proofErr w:type="spellStart"/>
            <w:r w:rsidR="005C5721">
              <w:t>sarkarvadi</w:t>
            </w:r>
            <w:proofErr w:type="spellEnd"/>
            <w:r w:rsidR="005C5721">
              <w:t xml:space="preserve"> </w:t>
            </w:r>
            <w:proofErr w:type="spellStart"/>
            <w:r w:rsidR="005C5721">
              <w:t>Rabale</w:t>
            </w:r>
            <w:proofErr w:type="spellEnd"/>
            <w:r w:rsidR="005C5721">
              <w:t xml:space="preserve"> </w:t>
            </w:r>
            <w:proofErr w:type="spellStart"/>
            <w:r w:rsidR="00A90138">
              <w:t>navi</w:t>
            </w:r>
            <w:proofErr w:type="spellEnd"/>
            <w:r w:rsidR="00A90138">
              <w:t xml:space="preserve"> </w:t>
            </w:r>
            <w:proofErr w:type="spellStart"/>
            <w:r w:rsidR="00A90138">
              <w:t>mumbai</w:t>
            </w:r>
            <w:proofErr w:type="spellEnd"/>
            <w:r w:rsidR="00A90138">
              <w:t xml:space="preserve"> .</w:t>
            </w:r>
          </w:p>
        </w:tc>
      </w:tr>
      <w:tr w:rsidR="00BF216A" w:rsidRPr="00D110BB" w14:paraId="01589D9F" w14:textId="77777777" w:rsidTr="00F53936">
        <w:trPr>
          <w:trHeight w:val="495"/>
        </w:trPr>
        <w:tc>
          <w:tcPr>
            <w:tcW w:w="9504" w:type="dxa"/>
            <w:gridSpan w:val="6"/>
            <w:tcBorders>
              <w:bottom w:val="single" w:sz="6" w:space="0" w:color="auto"/>
            </w:tcBorders>
          </w:tcPr>
          <w:p w14:paraId="125927CD" w14:textId="77777777" w:rsidR="00BF216A" w:rsidRPr="009E2F8F" w:rsidRDefault="00BF216A" w:rsidP="00F53936"/>
        </w:tc>
      </w:tr>
      <w:tr w:rsidR="002E0D48" w:rsidRPr="00D110BB" w14:paraId="009C48F1" w14:textId="77777777" w:rsidTr="002E0D48">
        <w:trPr>
          <w:trHeight w:val="723"/>
        </w:trPr>
        <w:tc>
          <w:tcPr>
            <w:tcW w:w="9504" w:type="dxa"/>
            <w:gridSpan w:val="6"/>
            <w:tcBorders>
              <w:top w:val="single" w:sz="6" w:space="0" w:color="auto"/>
            </w:tcBorders>
            <w:vAlign w:val="bottom"/>
          </w:tcPr>
          <w:p w14:paraId="3FA38E71" w14:textId="77777777" w:rsidR="002E0D48" w:rsidRPr="005144A8" w:rsidRDefault="00000000" w:rsidP="00DA013F">
            <w:pPr>
              <w:pStyle w:val="Heading2"/>
            </w:pPr>
            <w:sdt>
              <w:sdtPr>
                <w:id w:val="-121392377"/>
                <w:placeholder>
                  <w:docPart w:val="E7A4F2E5AE12C44D8605ABD8CDAD140D"/>
                </w:placeholder>
                <w:temporary/>
                <w:showingPlcHdr/>
                <w15:appearance w15:val="hidden"/>
              </w:sdtPr>
              <w:sdtContent>
                <w:r w:rsidR="002E0D48" w:rsidRPr="007D3B9C">
                  <w:t>Objective</w:t>
                </w:r>
              </w:sdtContent>
            </w:sdt>
          </w:p>
        </w:tc>
      </w:tr>
      <w:tr w:rsidR="002E0D48" w:rsidRPr="002B762E" w14:paraId="4DE5FC24" w14:textId="77777777" w:rsidTr="002E0D48">
        <w:trPr>
          <w:trHeight w:val="702"/>
        </w:trPr>
        <w:tc>
          <w:tcPr>
            <w:tcW w:w="9504" w:type="dxa"/>
            <w:gridSpan w:val="6"/>
            <w:vAlign w:val="bottom"/>
          </w:tcPr>
          <w:p w14:paraId="06A6F3DC" w14:textId="249B9229" w:rsidR="002E0D48" w:rsidRPr="009E2F8F" w:rsidRDefault="001B5639" w:rsidP="002E0D48">
            <w:r>
              <w:t xml:space="preserve">Am </w:t>
            </w:r>
            <w:proofErr w:type="spellStart"/>
            <w:r>
              <w:t>pankaj</w:t>
            </w:r>
            <w:proofErr w:type="spellEnd"/>
            <w:r>
              <w:t xml:space="preserve"> I have 4.5 years experience  in </w:t>
            </w:r>
            <w:r w:rsidR="000C1F8C">
              <w:t xml:space="preserve">R&amp;D synthesis in </w:t>
            </w:r>
            <w:r w:rsidR="0045087E">
              <w:t>D</w:t>
            </w:r>
            <w:r w:rsidR="00EC40E8">
              <w:t xml:space="preserve">ye intermediate API </w:t>
            </w:r>
            <w:r w:rsidR="0045087E">
              <w:t xml:space="preserve"> and personal care product </w:t>
            </w:r>
            <w:r w:rsidR="00357B0F">
              <w:t xml:space="preserve">. I have </w:t>
            </w:r>
            <w:r w:rsidR="00021700">
              <w:t xml:space="preserve">worked in various type of Reaction </w:t>
            </w:r>
            <w:r w:rsidR="00844947">
              <w:t xml:space="preserve">and study to as </w:t>
            </w:r>
            <w:proofErr w:type="spellStart"/>
            <w:r w:rsidR="00844947">
              <w:t>Development</w:t>
            </w:r>
            <w:r w:rsidR="005A4B1B">
              <w:t>t</w:t>
            </w:r>
            <w:r w:rsidR="00874C8D">
              <w:t>ow</w:t>
            </w:r>
            <w:proofErr w:type="spellEnd"/>
            <w:r w:rsidR="00874C8D">
              <w:t xml:space="preserve"> costing </w:t>
            </w:r>
            <w:r w:rsidR="00335F88">
              <w:t>product .</w:t>
            </w:r>
          </w:p>
        </w:tc>
      </w:tr>
      <w:tr w:rsidR="00AC4D3E" w:rsidRPr="002B762E" w14:paraId="1C68E803" w14:textId="77777777" w:rsidTr="002E0D48">
        <w:trPr>
          <w:trHeight w:val="855"/>
        </w:trPr>
        <w:tc>
          <w:tcPr>
            <w:tcW w:w="3097" w:type="dxa"/>
            <w:gridSpan w:val="2"/>
            <w:vAlign w:val="bottom"/>
          </w:tcPr>
          <w:p w14:paraId="0B06BF6B" w14:textId="77777777" w:rsidR="00AC4D3E" w:rsidRPr="009E2F8F" w:rsidRDefault="00000000" w:rsidP="002E0D48">
            <w:pPr>
              <w:pStyle w:val="Heading2"/>
              <w:rPr>
                <w:rFonts w:ascii="Raleway" w:hAnsi="Raleway"/>
              </w:rPr>
            </w:pPr>
            <w:sdt>
              <w:sdtPr>
                <w:id w:val="579642817"/>
                <w:placeholder>
                  <w:docPart w:val="374FDA7D5834A242B51B854E1226D3E2"/>
                </w:placeholder>
                <w:temporary/>
                <w:showingPlcHdr/>
                <w15:appearance w15:val="hidden"/>
              </w:sdtPr>
              <w:sdtContent>
                <w:r w:rsidR="002E0D48" w:rsidRPr="007D3B9C">
                  <w:t>Education</w:t>
                </w:r>
              </w:sdtContent>
            </w:sdt>
          </w:p>
        </w:tc>
        <w:tc>
          <w:tcPr>
            <w:tcW w:w="323" w:type="dxa"/>
            <w:vAlign w:val="bottom"/>
          </w:tcPr>
          <w:p w14:paraId="1CEA2EEF" w14:textId="77777777" w:rsidR="00AC4D3E" w:rsidRPr="009E2F8F" w:rsidRDefault="00AC4D3E" w:rsidP="002E0D48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Align w:val="bottom"/>
          </w:tcPr>
          <w:p w14:paraId="5F17501A" w14:textId="77777777" w:rsidR="00AC4D3E" w:rsidRPr="009E2F8F" w:rsidRDefault="00000000" w:rsidP="00447DF4">
            <w:pPr>
              <w:pStyle w:val="Heading2"/>
              <w:rPr>
                <w:rFonts w:cs="Rod"/>
                <w:noProof/>
                <w:color w:val="auto"/>
                <w:szCs w:val="20"/>
                <w:lang w:val="en-GB" w:bidi="en-GB"/>
              </w:rPr>
            </w:pPr>
            <w:sdt>
              <w:sdtPr>
                <w:id w:val="-30188563"/>
                <w:placeholder>
                  <w:docPart w:val="32A790D7827A2C4881A7E85BF6B86D11"/>
                </w:placeholder>
                <w:temporary/>
                <w:showingPlcHdr/>
                <w15:appearance w15:val="hidden"/>
              </w:sdtPr>
              <w:sdtContent>
                <w:r w:rsidR="00447DF4" w:rsidRPr="00E6576E">
                  <w:t>Experience</w:t>
                </w:r>
              </w:sdtContent>
            </w:sdt>
          </w:p>
        </w:tc>
      </w:tr>
      <w:tr w:rsidR="002E0D48" w:rsidRPr="002B762E" w14:paraId="6E4467EF" w14:textId="77777777" w:rsidTr="002E0D48">
        <w:trPr>
          <w:trHeight w:val="90"/>
        </w:trPr>
        <w:tc>
          <w:tcPr>
            <w:tcW w:w="3097" w:type="dxa"/>
            <w:gridSpan w:val="2"/>
            <w:vAlign w:val="bottom"/>
          </w:tcPr>
          <w:p w14:paraId="7F998A83" w14:textId="77777777" w:rsidR="002E0D48" w:rsidRPr="007D3B9C" w:rsidRDefault="002E0D48" w:rsidP="002E0D48"/>
        </w:tc>
        <w:tc>
          <w:tcPr>
            <w:tcW w:w="323" w:type="dxa"/>
            <w:vAlign w:val="bottom"/>
          </w:tcPr>
          <w:p w14:paraId="4063B21C" w14:textId="77777777" w:rsidR="002E0D48" w:rsidRPr="009E2F8F" w:rsidRDefault="002E0D48" w:rsidP="002E0D48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Align w:val="bottom"/>
          </w:tcPr>
          <w:p w14:paraId="4BB4B303" w14:textId="77777777" w:rsidR="002E0D48" w:rsidRPr="00E6576E" w:rsidRDefault="002E0D48" w:rsidP="002E0D48"/>
        </w:tc>
      </w:tr>
      <w:tr w:rsidR="002E0D48" w:rsidRPr="002B762E" w14:paraId="5E618A4B" w14:textId="77777777" w:rsidTr="002E0D48">
        <w:trPr>
          <w:trHeight w:val="1530"/>
        </w:trPr>
        <w:tc>
          <w:tcPr>
            <w:tcW w:w="3097" w:type="dxa"/>
            <w:gridSpan w:val="2"/>
          </w:tcPr>
          <w:p w14:paraId="5154209A" w14:textId="3183BFC4" w:rsidR="002E0D48" w:rsidRPr="002E0D48" w:rsidRDefault="0001642F" w:rsidP="002E0D48">
            <w:pPr>
              <w:rPr>
                <w:rStyle w:val="Emphasis"/>
              </w:rPr>
            </w:pPr>
            <w:r>
              <w:t xml:space="preserve">JJSP college </w:t>
            </w:r>
            <w:proofErr w:type="spellStart"/>
            <w:r>
              <w:t>Goveli</w:t>
            </w:r>
            <w:proofErr w:type="spellEnd"/>
            <w:r>
              <w:t xml:space="preserve"> </w:t>
            </w:r>
            <w:proofErr w:type="spellStart"/>
            <w:r>
              <w:t>kalyan</w:t>
            </w:r>
            <w:proofErr w:type="spellEnd"/>
          </w:p>
          <w:p w14:paraId="237399A0" w14:textId="00F0923C" w:rsidR="002E0D48" w:rsidRDefault="0001642F" w:rsidP="002E0D48">
            <w:r>
              <w:t xml:space="preserve">Master of science </w:t>
            </w:r>
          </w:p>
          <w:p w14:paraId="24D95543" w14:textId="7DF59934" w:rsidR="002E0D48" w:rsidRDefault="007200E7" w:rsidP="002E0D48">
            <w:r>
              <w:t>Organic chemistry</w:t>
            </w:r>
          </w:p>
          <w:p w14:paraId="40A89F6A" w14:textId="1A5BD9FF" w:rsidR="002E0D48" w:rsidRPr="002E0D48" w:rsidRDefault="007200E7" w:rsidP="002E0D48">
            <w:r>
              <w:t>2022</w:t>
            </w:r>
          </w:p>
        </w:tc>
        <w:tc>
          <w:tcPr>
            <w:tcW w:w="323" w:type="dxa"/>
            <w:vMerge w:val="restart"/>
          </w:tcPr>
          <w:p w14:paraId="1FF88891" w14:textId="77777777" w:rsidR="002E0D48" w:rsidRPr="009E2F8F" w:rsidRDefault="002E0D48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 w:val="restart"/>
          </w:tcPr>
          <w:p w14:paraId="1C9BDB19" w14:textId="0CFD471F" w:rsidR="002E0D48" w:rsidRPr="00192F5F" w:rsidRDefault="007200E7" w:rsidP="002E0D48">
            <w:pPr>
              <w:rPr>
                <w:b/>
                <w:bCs/>
              </w:rPr>
            </w:pPr>
            <w:r w:rsidRPr="00192F5F">
              <w:rPr>
                <w:b/>
                <w:bCs/>
              </w:rPr>
              <w:t xml:space="preserve">Savita chemical </w:t>
            </w:r>
            <w:r w:rsidR="00564369" w:rsidRPr="00192F5F">
              <w:rPr>
                <w:b/>
                <w:bCs/>
              </w:rPr>
              <w:t>ltd.</w:t>
            </w:r>
          </w:p>
          <w:p w14:paraId="22311F4E" w14:textId="73B4CA2A" w:rsidR="002E0D48" w:rsidRPr="00192F5F" w:rsidRDefault="00564369" w:rsidP="002E0D48">
            <w:pPr>
              <w:rPr>
                <w:b/>
                <w:bCs/>
              </w:rPr>
            </w:pPr>
            <w:r w:rsidRPr="00192F5F">
              <w:rPr>
                <w:b/>
                <w:bCs/>
              </w:rPr>
              <w:t xml:space="preserve">R&amp;D officer </w:t>
            </w:r>
            <w:r w:rsidR="00447DF4" w:rsidRPr="00192F5F">
              <w:rPr>
                <w:b/>
                <w:bCs/>
              </w:rPr>
              <w:t xml:space="preserve"> </w:t>
            </w:r>
          </w:p>
          <w:p w14:paraId="518AC947" w14:textId="4650B3FE" w:rsidR="002E0D48" w:rsidRDefault="00044339" w:rsidP="002E0D48">
            <w:pPr>
              <w:pStyle w:val="Heading3"/>
            </w:pPr>
            <w:r>
              <w:t xml:space="preserve">May 2023 to current </w:t>
            </w:r>
          </w:p>
          <w:p w14:paraId="54588FBE" w14:textId="5032D578" w:rsidR="002E0D48" w:rsidRPr="005C314E" w:rsidRDefault="00B361E4" w:rsidP="002E0D48">
            <w:pPr>
              <w:pStyle w:val="ListBullet"/>
            </w:pPr>
            <w:r>
              <w:t xml:space="preserve">REACTION CARRIED </w:t>
            </w:r>
            <w:r w:rsidR="00DD1A87">
              <w:t xml:space="preserve"> OUT </w:t>
            </w:r>
          </w:p>
          <w:p w14:paraId="648F5BE4" w14:textId="53599D57" w:rsidR="002E0D48" w:rsidRDefault="00D8522C" w:rsidP="002E0D48">
            <w:pPr>
              <w:pStyle w:val="ListBullet"/>
            </w:pPr>
            <w:r>
              <w:t>Esterification Reaction</w:t>
            </w:r>
          </w:p>
          <w:p w14:paraId="0B2024B3" w14:textId="47882763" w:rsidR="00D8522C" w:rsidRDefault="00D8522C" w:rsidP="002E0D48">
            <w:pPr>
              <w:pStyle w:val="ListBullet"/>
            </w:pPr>
            <w:proofErr w:type="spellStart"/>
            <w:r>
              <w:t>Bromination</w:t>
            </w:r>
            <w:proofErr w:type="spellEnd"/>
            <w:r>
              <w:t xml:space="preserve"> Reaction </w:t>
            </w:r>
          </w:p>
          <w:p w14:paraId="578FA663" w14:textId="6F0BCC32" w:rsidR="00D8522C" w:rsidRDefault="00D8522C" w:rsidP="002E0D48">
            <w:pPr>
              <w:pStyle w:val="ListBullet"/>
            </w:pPr>
            <w:r>
              <w:t xml:space="preserve">Chlorination Reaction </w:t>
            </w:r>
          </w:p>
          <w:p w14:paraId="2C3929E6" w14:textId="6E86DA70" w:rsidR="0098336B" w:rsidRDefault="0098336B" w:rsidP="002E0D48">
            <w:pPr>
              <w:pStyle w:val="ListBullet"/>
            </w:pPr>
            <w:r>
              <w:t xml:space="preserve">Wax Emulsion </w:t>
            </w:r>
            <w:r w:rsidR="002040BC">
              <w:t xml:space="preserve">(BW , </w:t>
            </w:r>
            <w:proofErr w:type="spellStart"/>
            <w:r w:rsidR="005B0BF0">
              <w:t>Parrafine</w:t>
            </w:r>
            <w:proofErr w:type="spellEnd"/>
            <w:r w:rsidR="005B0BF0">
              <w:t xml:space="preserve"> )</w:t>
            </w:r>
          </w:p>
          <w:p w14:paraId="589BA704" w14:textId="1C506FC5" w:rsidR="005B0BF0" w:rsidRDefault="005B0BF0" w:rsidP="002E0D48">
            <w:pPr>
              <w:pStyle w:val="ListBullet"/>
            </w:pPr>
            <w:proofErr w:type="spellStart"/>
            <w:r>
              <w:t>Defomer</w:t>
            </w:r>
            <w:proofErr w:type="spellEnd"/>
            <w:r>
              <w:t xml:space="preserve"> </w:t>
            </w:r>
          </w:p>
          <w:p w14:paraId="3056613B" w14:textId="2BCBE916" w:rsidR="005B0BF0" w:rsidRDefault="005B0BF0" w:rsidP="002E0D48">
            <w:pPr>
              <w:pStyle w:val="ListBullet"/>
            </w:pPr>
            <w:r>
              <w:t xml:space="preserve">High </w:t>
            </w:r>
            <w:proofErr w:type="spellStart"/>
            <w:r>
              <w:t>vaccume</w:t>
            </w:r>
            <w:proofErr w:type="spellEnd"/>
            <w:r>
              <w:t xml:space="preserve"> Distillation</w:t>
            </w:r>
            <w:r w:rsidR="00AF56AB">
              <w:t xml:space="preserve">, fraction Distillation </w:t>
            </w:r>
          </w:p>
          <w:p w14:paraId="1646117E" w14:textId="5C0E5412" w:rsidR="00AF56AB" w:rsidRDefault="00AF56AB" w:rsidP="002E0D48">
            <w:pPr>
              <w:pStyle w:val="ListBullet"/>
            </w:pPr>
            <w:r>
              <w:t xml:space="preserve">Wet lab analysis </w:t>
            </w:r>
          </w:p>
          <w:p w14:paraId="475CB8EF" w14:textId="7B249D93" w:rsidR="00AF56AB" w:rsidRDefault="00D56833" w:rsidP="002E0D48">
            <w:pPr>
              <w:pStyle w:val="ListBullet"/>
            </w:pPr>
            <w:proofErr w:type="spellStart"/>
            <w:r>
              <w:t>Campability</w:t>
            </w:r>
            <w:proofErr w:type="spellEnd"/>
            <w:r>
              <w:t xml:space="preserve"> </w:t>
            </w:r>
            <w:r w:rsidR="00330EAE">
              <w:t xml:space="preserve">Data </w:t>
            </w:r>
          </w:p>
          <w:p w14:paraId="051F9598" w14:textId="47C6C2E0" w:rsidR="00330EAE" w:rsidRPr="00E6576E" w:rsidRDefault="00330EAE" w:rsidP="002E0D48">
            <w:pPr>
              <w:pStyle w:val="ListBullet"/>
            </w:pPr>
            <w:r>
              <w:t xml:space="preserve">Auto titration </w:t>
            </w:r>
          </w:p>
          <w:p w14:paraId="6AC51AEF" w14:textId="77777777" w:rsidR="002E0D48" w:rsidRDefault="002E0D48" w:rsidP="002E0D48"/>
          <w:p w14:paraId="26A72C40" w14:textId="07531016" w:rsidR="002E0D48" w:rsidRPr="002E0D48" w:rsidRDefault="00330EAE" w:rsidP="002E0D48">
            <w:pPr>
              <w:rPr>
                <w:rStyle w:val="Emphasis"/>
              </w:rPr>
            </w:pPr>
            <w:proofErr w:type="spellStart"/>
            <w:r>
              <w:rPr>
                <w:b/>
                <w:iCs/>
              </w:rPr>
              <w:t>Ashu</w:t>
            </w:r>
            <w:proofErr w:type="spellEnd"/>
            <w:r>
              <w:rPr>
                <w:b/>
                <w:iCs/>
              </w:rPr>
              <w:t xml:space="preserve"> Organic </w:t>
            </w:r>
            <w:proofErr w:type="spellStart"/>
            <w:r>
              <w:rPr>
                <w:b/>
                <w:iCs/>
              </w:rPr>
              <w:t>pvt</w:t>
            </w:r>
            <w:proofErr w:type="spellEnd"/>
            <w:r>
              <w:rPr>
                <w:b/>
                <w:iCs/>
              </w:rPr>
              <w:t xml:space="preserve"> ltd .</w:t>
            </w:r>
          </w:p>
          <w:p w14:paraId="76595C9A" w14:textId="001A6466" w:rsidR="002E0D48" w:rsidRPr="00945F40" w:rsidRDefault="00766B50" w:rsidP="002E0D48">
            <w:pPr>
              <w:rPr>
                <w:b/>
                <w:bCs/>
              </w:rPr>
            </w:pPr>
            <w:r w:rsidRPr="00945F40">
              <w:rPr>
                <w:b/>
                <w:bCs/>
              </w:rPr>
              <w:t>Jr R&amp;D chemist</w:t>
            </w:r>
            <w:r w:rsidR="00447DF4" w:rsidRPr="00945F40">
              <w:rPr>
                <w:b/>
                <w:bCs/>
              </w:rPr>
              <w:t xml:space="preserve"> </w:t>
            </w:r>
          </w:p>
          <w:p w14:paraId="5D42797A" w14:textId="2B489289" w:rsidR="002E0D48" w:rsidRPr="00F16FE4" w:rsidRDefault="00766B50" w:rsidP="002E0D48">
            <w:pPr>
              <w:pStyle w:val="Heading3"/>
            </w:pPr>
            <w:r>
              <w:t xml:space="preserve">March 2021 to 2023 </w:t>
            </w:r>
          </w:p>
          <w:p w14:paraId="5A3B2EFC" w14:textId="229D36A4" w:rsidR="002E0D48" w:rsidRDefault="007415FB" w:rsidP="002E0D48">
            <w:pPr>
              <w:pStyle w:val="ListBullet"/>
            </w:pPr>
            <w:r>
              <w:t xml:space="preserve">REACTIONS </w:t>
            </w:r>
            <w:r w:rsidR="00B361E4">
              <w:t xml:space="preserve">CARRIED OUT </w:t>
            </w:r>
          </w:p>
          <w:p w14:paraId="1BAAA59C" w14:textId="77777777" w:rsidR="002E0D48" w:rsidRDefault="00DD1A87" w:rsidP="00447DF4">
            <w:pPr>
              <w:pStyle w:val="ListBullet"/>
            </w:pPr>
            <w:r>
              <w:t xml:space="preserve">Hydrogenation Reaction </w:t>
            </w:r>
            <w:r w:rsidR="00E8517E">
              <w:t>( Autoclave )</w:t>
            </w:r>
          </w:p>
          <w:p w14:paraId="5F7F0FDC" w14:textId="77777777" w:rsidR="00E8517E" w:rsidRDefault="00E8517E" w:rsidP="00447DF4">
            <w:pPr>
              <w:pStyle w:val="ListBullet"/>
            </w:pPr>
            <w:r>
              <w:t xml:space="preserve">Nitration Reaction </w:t>
            </w:r>
          </w:p>
          <w:p w14:paraId="3351E0FE" w14:textId="77777777" w:rsidR="00E8517E" w:rsidRDefault="00D2425B" w:rsidP="00447DF4">
            <w:pPr>
              <w:pStyle w:val="ListBullet"/>
            </w:pPr>
            <w:proofErr w:type="spellStart"/>
            <w:r>
              <w:t>Condension</w:t>
            </w:r>
            <w:proofErr w:type="spellEnd"/>
            <w:r>
              <w:t xml:space="preserve"> Reaction</w:t>
            </w:r>
          </w:p>
          <w:p w14:paraId="5B02B2C7" w14:textId="77777777" w:rsidR="00D2425B" w:rsidRDefault="001121B5" w:rsidP="00447DF4">
            <w:pPr>
              <w:pStyle w:val="ListBullet"/>
            </w:pPr>
            <w:r>
              <w:t xml:space="preserve">Oxidation Reaction </w:t>
            </w:r>
          </w:p>
          <w:p w14:paraId="2F4C9E11" w14:textId="77777777" w:rsidR="001121B5" w:rsidRDefault="009019D8" w:rsidP="00447DF4">
            <w:pPr>
              <w:pStyle w:val="ListBullet"/>
            </w:pPr>
            <w:r>
              <w:t>Piloted plant trial Batches</w:t>
            </w:r>
          </w:p>
          <w:p w14:paraId="2B866871" w14:textId="041F3382" w:rsidR="009019D8" w:rsidRPr="002E0D48" w:rsidRDefault="009019D8" w:rsidP="009068AE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2E0D48" w:rsidRPr="002B762E" w14:paraId="167D4C5F" w14:textId="77777777" w:rsidTr="002E0D48">
        <w:trPr>
          <w:trHeight w:val="810"/>
        </w:trPr>
        <w:tc>
          <w:tcPr>
            <w:tcW w:w="3097" w:type="dxa"/>
            <w:gridSpan w:val="2"/>
          </w:tcPr>
          <w:p w14:paraId="5F0357E1" w14:textId="3F78C890" w:rsidR="002E0D48" w:rsidRPr="007D3B9C" w:rsidRDefault="003B4127" w:rsidP="002E0D48">
            <w:pPr>
              <w:pStyle w:val="Heading2"/>
            </w:pPr>
            <w:r>
              <w:t xml:space="preserve">Personal information </w:t>
            </w:r>
          </w:p>
        </w:tc>
        <w:tc>
          <w:tcPr>
            <w:tcW w:w="323" w:type="dxa"/>
            <w:vMerge/>
          </w:tcPr>
          <w:p w14:paraId="1E4F3D83" w14:textId="77777777" w:rsidR="002E0D48" w:rsidRPr="009E2F8F" w:rsidRDefault="002E0D48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/>
          </w:tcPr>
          <w:p w14:paraId="60F79E35" w14:textId="77777777" w:rsidR="002E0D48" w:rsidRPr="00E6576E" w:rsidRDefault="002E0D48" w:rsidP="002E0D48">
            <w:pPr>
              <w:pStyle w:val="Heading2"/>
            </w:pPr>
          </w:p>
        </w:tc>
      </w:tr>
      <w:tr w:rsidR="002E0D48" w:rsidRPr="002B762E" w14:paraId="72A57C62" w14:textId="77777777" w:rsidTr="00F53936">
        <w:trPr>
          <w:trHeight w:val="2160"/>
        </w:trPr>
        <w:tc>
          <w:tcPr>
            <w:tcW w:w="3097" w:type="dxa"/>
            <w:gridSpan w:val="2"/>
          </w:tcPr>
          <w:p w14:paraId="5C43FAE0" w14:textId="01E2064A" w:rsidR="00447DF4" w:rsidRDefault="00B13074" w:rsidP="00447DF4">
            <w:r>
              <w:t xml:space="preserve">Name – </w:t>
            </w:r>
            <w:proofErr w:type="spellStart"/>
            <w:r>
              <w:t>pankaj</w:t>
            </w:r>
            <w:proofErr w:type="spellEnd"/>
            <w:r>
              <w:t xml:space="preserve"> s </w:t>
            </w:r>
            <w:proofErr w:type="spellStart"/>
            <w:r>
              <w:t>Gambhirrao</w:t>
            </w:r>
            <w:proofErr w:type="spellEnd"/>
            <w:r>
              <w:t xml:space="preserve"> </w:t>
            </w:r>
          </w:p>
          <w:p w14:paraId="5597051D" w14:textId="3698F591" w:rsidR="00031574" w:rsidRDefault="00031574" w:rsidP="00447DF4">
            <w:r>
              <w:t>Birth date 11/04 /1998</w:t>
            </w:r>
          </w:p>
          <w:p w14:paraId="4E6EA9C9" w14:textId="5F71AFA7" w:rsidR="00B13074" w:rsidRDefault="00B13074" w:rsidP="00447DF4">
            <w:r>
              <w:t xml:space="preserve">Address- </w:t>
            </w:r>
            <w:proofErr w:type="spellStart"/>
            <w:r w:rsidR="00AC2EC8">
              <w:t>Rabale</w:t>
            </w:r>
            <w:proofErr w:type="spellEnd"/>
            <w:r w:rsidR="00AC2EC8">
              <w:t xml:space="preserve"> </w:t>
            </w:r>
            <w:proofErr w:type="spellStart"/>
            <w:r w:rsidR="00AC2EC8">
              <w:t>navi</w:t>
            </w:r>
            <w:proofErr w:type="spellEnd"/>
            <w:r w:rsidR="00AC2EC8">
              <w:t xml:space="preserve"> </w:t>
            </w:r>
            <w:proofErr w:type="spellStart"/>
            <w:r w:rsidR="00AC2EC8">
              <w:t>mumbai</w:t>
            </w:r>
            <w:proofErr w:type="spellEnd"/>
            <w:r w:rsidR="00AC2EC8">
              <w:t xml:space="preserve"> </w:t>
            </w:r>
          </w:p>
          <w:p w14:paraId="08F0D8DF" w14:textId="718BAB63" w:rsidR="00AC2EC8" w:rsidRDefault="00AC2EC8" w:rsidP="00447DF4">
            <w:r>
              <w:t>Mob no – 9527532170</w:t>
            </w:r>
          </w:p>
          <w:p w14:paraId="2624F947" w14:textId="05BCE69D" w:rsidR="00AC2EC8" w:rsidRDefault="009E67D5" w:rsidP="00447DF4">
            <w:r>
              <w:t xml:space="preserve">Current company- Savita </w:t>
            </w:r>
            <w:r w:rsidR="003552C9">
              <w:t xml:space="preserve">chemical ltd </w:t>
            </w:r>
            <w:proofErr w:type="spellStart"/>
            <w:r>
              <w:t>Turbhe</w:t>
            </w:r>
            <w:proofErr w:type="spellEnd"/>
            <w:r>
              <w:t xml:space="preserve"> </w:t>
            </w:r>
            <w:proofErr w:type="spellStart"/>
            <w:r w:rsidR="003552C9">
              <w:t>navi</w:t>
            </w:r>
            <w:proofErr w:type="spellEnd"/>
            <w:r w:rsidR="003552C9">
              <w:t xml:space="preserve"> </w:t>
            </w:r>
            <w:proofErr w:type="spellStart"/>
            <w:r w:rsidR="003552C9">
              <w:t>mumbai</w:t>
            </w:r>
            <w:proofErr w:type="spellEnd"/>
            <w:r w:rsidR="003552C9">
              <w:t xml:space="preserve"> </w:t>
            </w:r>
          </w:p>
          <w:p w14:paraId="666EF901" w14:textId="751BABE9" w:rsidR="003552C9" w:rsidRDefault="003552C9" w:rsidP="00447DF4">
            <w:r>
              <w:t xml:space="preserve">Married status – </w:t>
            </w:r>
            <w:proofErr w:type="spellStart"/>
            <w:r>
              <w:t>unmaried</w:t>
            </w:r>
            <w:proofErr w:type="spellEnd"/>
            <w:r>
              <w:t xml:space="preserve"> </w:t>
            </w:r>
          </w:p>
          <w:p w14:paraId="464D3D4B" w14:textId="77777777" w:rsidR="0059656E" w:rsidRDefault="0059656E" w:rsidP="00447DF4"/>
          <w:p w14:paraId="0A4FDDC7" w14:textId="77777777" w:rsidR="003552C9" w:rsidRPr="007D3B9C" w:rsidRDefault="003552C9" w:rsidP="00447DF4"/>
          <w:p w14:paraId="36FC459B" w14:textId="77777777" w:rsidR="002E0D48" w:rsidRPr="007D3B9C" w:rsidRDefault="002E0D48" w:rsidP="002E0D48"/>
        </w:tc>
        <w:tc>
          <w:tcPr>
            <w:tcW w:w="323" w:type="dxa"/>
            <w:vMerge/>
          </w:tcPr>
          <w:p w14:paraId="07072A2C" w14:textId="77777777" w:rsidR="002E0D48" w:rsidRPr="009E2F8F" w:rsidRDefault="002E0D48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/>
          </w:tcPr>
          <w:p w14:paraId="38E98BD0" w14:textId="77777777" w:rsidR="002E0D48" w:rsidRPr="00E6576E" w:rsidRDefault="002E0D48" w:rsidP="002E0D48">
            <w:pPr>
              <w:pStyle w:val="Heading2"/>
            </w:pPr>
          </w:p>
        </w:tc>
      </w:tr>
    </w:tbl>
    <w:p w14:paraId="51A1A2ED" w14:textId="77777777" w:rsidR="00154BEA" w:rsidRPr="00D110BB" w:rsidRDefault="00154BEA" w:rsidP="00332C22"/>
    <w:sectPr w:rsidR="00154BEA" w:rsidRPr="00D110BB" w:rsidSect="00BF216A">
      <w:pgSz w:w="12240" w:h="15840" w:code="1"/>
      <w:pgMar w:top="990" w:right="1368" w:bottom="1440" w:left="1368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29CCE" w14:textId="77777777" w:rsidR="00EF1755" w:rsidRDefault="00EF1755">
      <w:pPr>
        <w:spacing w:line="240" w:lineRule="auto"/>
      </w:pPr>
      <w:r>
        <w:separator/>
      </w:r>
    </w:p>
  </w:endnote>
  <w:endnote w:type="continuationSeparator" w:id="0">
    <w:p w14:paraId="3EE1E5EB" w14:textId="77777777" w:rsidR="00EF1755" w:rsidRDefault="00EF1755">
      <w:pPr>
        <w:spacing w:line="240" w:lineRule="auto"/>
      </w:pPr>
      <w:r>
        <w:continuationSeparator/>
      </w:r>
    </w:p>
  </w:endnote>
  <w:endnote w:type="continuationNotice" w:id="1">
    <w:p w14:paraId="1F145C91" w14:textId="77777777" w:rsidR="00EF1755" w:rsidRDefault="00EF175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d">
    <w:panose1 w:val="02030509050101010101"/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FB46" w14:textId="77777777" w:rsidR="00EF1755" w:rsidRDefault="00EF1755">
      <w:pPr>
        <w:spacing w:line="240" w:lineRule="auto"/>
      </w:pPr>
      <w:r>
        <w:separator/>
      </w:r>
    </w:p>
  </w:footnote>
  <w:footnote w:type="continuationSeparator" w:id="0">
    <w:p w14:paraId="37F63838" w14:textId="77777777" w:rsidR="00EF1755" w:rsidRDefault="00EF1755">
      <w:pPr>
        <w:spacing w:line="240" w:lineRule="auto"/>
      </w:pPr>
      <w:r>
        <w:continuationSeparator/>
      </w:r>
    </w:p>
  </w:footnote>
  <w:footnote w:type="continuationNotice" w:id="1">
    <w:p w14:paraId="1692B2CE" w14:textId="77777777" w:rsidR="00EF1755" w:rsidRDefault="00EF175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02C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D086296"/>
    <w:multiLevelType w:val="hybridMultilevel"/>
    <w:tmpl w:val="C184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E24D4"/>
    <w:multiLevelType w:val="hybridMultilevel"/>
    <w:tmpl w:val="1982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0456B"/>
    <w:multiLevelType w:val="hybridMultilevel"/>
    <w:tmpl w:val="B6DE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34263965">
    <w:abstractNumId w:val="15"/>
  </w:num>
  <w:num w:numId="2" w16cid:durableId="102263965">
    <w:abstractNumId w:val="9"/>
  </w:num>
  <w:num w:numId="3" w16cid:durableId="2031493061">
    <w:abstractNumId w:val="7"/>
  </w:num>
  <w:num w:numId="4" w16cid:durableId="2135782524">
    <w:abstractNumId w:val="6"/>
  </w:num>
  <w:num w:numId="5" w16cid:durableId="1501893897">
    <w:abstractNumId w:val="5"/>
  </w:num>
  <w:num w:numId="6" w16cid:durableId="900408863">
    <w:abstractNumId w:val="4"/>
  </w:num>
  <w:num w:numId="7" w16cid:durableId="686098291">
    <w:abstractNumId w:val="14"/>
  </w:num>
  <w:num w:numId="8" w16cid:durableId="684943165">
    <w:abstractNumId w:val="10"/>
  </w:num>
  <w:num w:numId="9" w16cid:durableId="1966808343">
    <w:abstractNumId w:val="16"/>
  </w:num>
  <w:num w:numId="10" w16cid:durableId="1953396153">
    <w:abstractNumId w:val="8"/>
  </w:num>
  <w:num w:numId="11" w16cid:durableId="1902135152">
    <w:abstractNumId w:val="3"/>
  </w:num>
  <w:num w:numId="12" w16cid:durableId="957448111">
    <w:abstractNumId w:val="2"/>
  </w:num>
  <w:num w:numId="13" w16cid:durableId="922377908">
    <w:abstractNumId w:val="1"/>
  </w:num>
  <w:num w:numId="14" w16cid:durableId="975187802">
    <w:abstractNumId w:val="0"/>
  </w:num>
  <w:num w:numId="15" w16cid:durableId="1394769507">
    <w:abstractNumId w:val="9"/>
    <w:lvlOverride w:ilvl="0">
      <w:startOverride w:val="1"/>
    </w:lvlOverride>
  </w:num>
  <w:num w:numId="16" w16cid:durableId="1231110410">
    <w:abstractNumId w:val="11"/>
  </w:num>
  <w:num w:numId="17" w16cid:durableId="810177207">
    <w:abstractNumId w:val="9"/>
  </w:num>
  <w:num w:numId="18" w16cid:durableId="172885957">
    <w:abstractNumId w:val="13"/>
  </w:num>
  <w:num w:numId="19" w16cid:durableId="28920093">
    <w:abstractNumId w:val="9"/>
  </w:num>
  <w:num w:numId="20" w16cid:durableId="19893640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57"/>
    <w:rsid w:val="0001642F"/>
    <w:rsid w:val="00021700"/>
    <w:rsid w:val="00031574"/>
    <w:rsid w:val="00036C35"/>
    <w:rsid w:val="000441AE"/>
    <w:rsid w:val="00044339"/>
    <w:rsid w:val="000B031E"/>
    <w:rsid w:val="000B0715"/>
    <w:rsid w:val="000C1F8C"/>
    <w:rsid w:val="000C4E71"/>
    <w:rsid w:val="00103090"/>
    <w:rsid w:val="00103B74"/>
    <w:rsid w:val="001121B5"/>
    <w:rsid w:val="00144C71"/>
    <w:rsid w:val="00154BEA"/>
    <w:rsid w:val="00172CB7"/>
    <w:rsid w:val="001751F3"/>
    <w:rsid w:val="00186314"/>
    <w:rsid w:val="00192F5F"/>
    <w:rsid w:val="001B5639"/>
    <w:rsid w:val="001F0A53"/>
    <w:rsid w:val="002040BC"/>
    <w:rsid w:val="00246A08"/>
    <w:rsid w:val="0026787D"/>
    <w:rsid w:val="00282433"/>
    <w:rsid w:val="002A3CC7"/>
    <w:rsid w:val="002B1F83"/>
    <w:rsid w:val="002B2247"/>
    <w:rsid w:val="002B762E"/>
    <w:rsid w:val="002D291F"/>
    <w:rsid w:val="002E0D48"/>
    <w:rsid w:val="002E3C44"/>
    <w:rsid w:val="002F4FDA"/>
    <w:rsid w:val="00302F25"/>
    <w:rsid w:val="00322739"/>
    <w:rsid w:val="00325614"/>
    <w:rsid w:val="00330EAE"/>
    <w:rsid w:val="00332C22"/>
    <w:rsid w:val="00334267"/>
    <w:rsid w:val="00335F88"/>
    <w:rsid w:val="00347924"/>
    <w:rsid w:val="00355114"/>
    <w:rsid w:val="003552C9"/>
    <w:rsid w:val="00356BC2"/>
    <w:rsid w:val="00357B0F"/>
    <w:rsid w:val="00374A2B"/>
    <w:rsid w:val="00391F5A"/>
    <w:rsid w:val="00393526"/>
    <w:rsid w:val="00394EC2"/>
    <w:rsid w:val="003B4127"/>
    <w:rsid w:val="003C4A20"/>
    <w:rsid w:val="003E1C76"/>
    <w:rsid w:val="003F2AD3"/>
    <w:rsid w:val="00404DED"/>
    <w:rsid w:val="00447DF4"/>
    <w:rsid w:val="0045087E"/>
    <w:rsid w:val="0045456F"/>
    <w:rsid w:val="00456788"/>
    <w:rsid w:val="00470F95"/>
    <w:rsid w:val="004905CE"/>
    <w:rsid w:val="00512F10"/>
    <w:rsid w:val="005144A8"/>
    <w:rsid w:val="0053561D"/>
    <w:rsid w:val="00564369"/>
    <w:rsid w:val="005712EE"/>
    <w:rsid w:val="00574931"/>
    <w:rsid w:val="0059656E"/>
    <w:rsid w:val="005A4B1B"/>
    <w:rsid w:val="005B0BF0"/>
    <w:rsid w:val="005C5721"/>
    <w:rsid w:val="005E6E5D"/>
    <w:rsid w:val="005F6A88"/>
    <w:rsid w:val="00602CFD"/>
    <w:rsid w:val="0060344F"/>
    <w:rsid w:val="00646B60"/>
    <w:rsid w:val="00665857"/>
    <w:rsid w:val="00672453"/>
    <w:rsid w:val="00675D69"/>
    <w:rsid w:val="006A4B11"/>
    <w:rsid w:val="006C66F0"/>
    <w:rsid w:val="007200E7"/>
    <w:rsid w:val="0072270C"/>
    <w:rsid w:val="00735835"/>
    <w:rsid w:val="007415FB"/>
    <w:rsid w:val="0075371E"/>
    <w:rsid w:val="007613C0"/>
    <w:rsid w:val="00766B50"/>
    <w:rsid w:val="0079667E"/>
    <w:rsid w:val="007A15B2"/>
    <w:rsid w:val="007E7E48"/>
    <w:rsid w:val="007F491F"/>
    <w:rsid w:val="007F60FD"/>
    <w:rsid w:val="0080280C"/>
    <w:rsid w:val="008353E2"/>
    <w:rsid w:val="00844947"/>
    <w:rsid w:val="00853E19"/>
    <w:rsid w:val="008675A0"/>
    <w:rsid w:val="00874C8D"/>
    <w:rsid w:val="008C4E08"/>
    <w:rsid w:val="009019D8"/>
    <w:rsid w:val="009068AE"/>
    <w:rsid w:val="0090733C"/>
    <w:rsid w:val="0091682E"/>
    <w:rsid w:val="0093122E"/>
    <w:rsid w:val="00945F40"/>
    <w:rsid w:val="00957A69"/>
    <w:rsid w:val="00962B6A"/>
    <w:rsid w:val="00982ED0"/>
    <w:rsid w:val="0098336B"/>
    <w:rsid w:val="009915C6"/>
    <w:rsid w:val="00994C15"/>
    <w:rsid w:val="009B2C61"/>
    <w:rsid w:val="009C2645"/>
    <w:rsid w:val="009E2F8F"/>
    <w:rsid w:val="009E5972"/>
    <w:rsid w:val="009E67D5"/>
    <w:rsid w:val="009F0A91"/>
    <w:rsid w:val="00A40380"/>
    <w:rsid w:val="00A41B13"/>
    <w:rsid w:val="00A85D35"/>
    <w:rsid w:val="00A90138"/>
    <w:rsid w:val="00A9207D"/>
    <w:rsid w:val="00AA4E1F"/>
    <w:rsid w:val="00AB7844"/>
    <w:rsid w:val="00AC2EC8"/>
    <w:rsid w:val="00AC38B8"/>
    <w:rsid w:val="00AC4D3E"/>
    <w:rsid w:val="00AE3234"/>
    <w:rsid w:val="00AF56AB"/>
    <w:rsid w:val="00AF6DD2"/>
    <w:rsid w:val="00B06173"/>
    <w:rsid w:val="00B13074"/>
    <w:rsid w:val="00B14657"/>
    <w:rsid w:val="00B31092"/>
    <w:rsid w:val="00B361E4"/>
    <w:rsid w:val="00B430FC"/>
    <w:rsid w:val="00B44F98"/>
    <w:rsid w:val="00B513D8"/>
    <w:rsid w:val="00B938A3"/>
    <w:rsid w:val="00BC5355"/>
    <w:rsid w:val="00BF216A"/>
    <w:rsid w:val="00C62996"/>
    <w:rsid w:val="00C93F8B"/>
    <w:rsid w:val="00CB0253"/>
    <w:rsid w:val="00CC641A"/>
    <w:rsid w:val="00CD2E78"/>
    <w:rsid w:val="00CD382E"/>
    <w:rsid w:val="00CD4876"/>
    <w:rsid w:val="00D10ECA"/>
    <w:rsid w:val="00D110BB"/>
    <w:rsid w:val="00D2425B"/>
    <w:rsid w:val="00D44A58"/>
    <w:rsid w:val="00D56833"/>
    <w:rsid w:val="00D8522C"/>
    <w:rsid w:val="00DA013F"/>
    <w:rsid w:val="00DD1A87"/>
    <w:rsid w:val="00DE090C"/>
    <w:rsid w:val="00E000A8"/>
    <w:rsid w:val="00E0019A"/>
    <w:rsid w:val="00E04AB8"/>
    <w:rsid w:val="00E141C5"/>
    <w:rsid w:val="00E22872"/>
    <w:rsid w:val="00E51C3F"/>
    <w:rsid w:val="00E53B6C"/>
    <w:rsid w:val="00E53BBF"/>
    <w:rsid w:val="00E5634E"/>
    <w:rsid w:val="00E61A19"/>
    <w:rsid w:val="00E628E3"/>
    <w:rsid w:val="00E81434"/>
    <w:rsid w:val="00E8517E"/>
    <w:rsid w:val="00E86E13"/>
    <w:rsid w:val="00E93A3C"/>
    <w:rsid w:val="00E974BB"/>
    <w:rsid w:val="00EA221F"/>
    <w:rsid w:val="00EA63EE"/>
    <w:rsid w:val="00EC40E8"/>
    <w:rsid w:val="00EF1755"/>
    <w:rsid w:val="00F20B5A"/>
    <w:rsid w:val="00F4400D"/>
    <w:rsid w:val="00F53936"/>
    <w:rsid w:val="00F71165"/>
    <w:rsid w:val="00F928F1"/>
    <w:rsid w:val="00FA367A"/>
    <w:rsid w:val="00FC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DA7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B60"/>
    <w:pPr>
      <w:spacing w:after="0" w:line="288" w:lineRule="auto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AC4D3E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paragraph" w:styleId="Heading2">
    <w:name w:val="heading 2"/>
    <w:basedOn w:val="Normal"/>
    <w:next w:val="Normal"/>
    <w:link w:val="Heading2Char"/>
    <w:uiPriority w:val="3"/>
    <w:qFormat/>
    <w:rsid w:val="00AC4D3E"/>
    <w:pPr>
      <w:keepNext/>
      <w:keepLines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2E0D48"/>
    <w:pPr>
      <w:keepNext/>
      <w:keepLines/>
      <w:spacing w:after="1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391F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qFormat/>
    <w:rsid w:val="00391F5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391F5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391F5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391F5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391F5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AC4D3E"/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character" w:customStyle="1" w:styleId="Heading2Char">
    <w:name w:val="Heading 2 Char"/>
    <w:basedOn w:val="DefaultParagraphFont"/>
    <w:link w:val="Heading2"/>
    <w:uiPriority w:val="3"/>
    <w:rsid w:val="00F53936"/>
    <w:rPr>
      <w:rFonts w:eastAsiaTheme="majorEastAsia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2E0D48"/>
    <w:rPr>
      <w:rFonts w:eastAsiaTheme="majorEastAsia" w:cstheme="majorBidi"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paragraph" w:styleId="ListBullet">
    <w:name w:val="List Bullet"/>
    <w:basedOn w:val="Normal"/>
    <w:uiPriority w:val="4"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93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E81434"/>
    <w:pPr>
      <w:spacing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53936"/>
    <w:rPr>
      <w:color w:val="125F6A" w:themeColor="accent1" w:themeShade="80"/>
      <w:sz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36"/>
    <w:rPr>
      <w:rFonts w:ascii="Segoe UI" w:hAnsi="Segoe UI" w:cs="Segoe UI"/>
      <w:color w:val="000000" w:themeColor="text1"/>
      <w:sz w:val="20"/>
      <w:szCs w:val="18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F53936"/>
    <w:rPr>
      <w:rFonts w:asciiTheme="majorHAnsi" w:eastAsiaTheme="majorEastAsia" w:hAnsiTheme="majorHAnsi" w:cstheme="majorBidi"/>
      <w:i/>
      <w:iCs/>
      <w:color w:val="25C0D5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F53936"/>
    <w:rPr>
      <w:rFonts w:asciiTheme="majorHAnsi" w:eastAsiaTheme="majorEastAsia" w:hAnsiTheme="majorHAnsi" w:cstheme="majorBidi"/>
      <w:color w:val="151C3A" w:themeColor="text2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rsid w:val="00391F5A"/>
  </w:style>
  <w:style w:type="paragraph" w:styleId="BodyText">
    <w:name w:val="Body Text"/>
    <w:basedOn w:val="Normal"/>
    <w:link w:val="BodyTextChar"/>
    <w:uiPriority w:val="99"/>
    <w:semiHidden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393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393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393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5393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93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5393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5393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5393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391F5A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53936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3936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936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F53936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91F5A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5393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391F5A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5393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F53936"/>
    <w:rPr>
      <w:b/>
      <w:i w:val="0"/>
      <w:iCs/>
    </w:rPr>
  </w:style>
  <w:style w:type="character" w:styleId="EndnoteReference">
    <w:name w:val="endnote reference"/>
    <w:basedOn w:val="DefaultParagraphFont"/>
    <w:uiPriority w:val="99"/>
    <w:semiHidden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393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391F5A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391F5A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393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391F5A"/>
  </w:style>
  <w:style w:type="paragraph" w:styleId="HTMLAddress">
    <w:name w:val="HTML Address"/>
    <w:basedOn w:val="Normal"/>
    <w:link w:val="HTMLAddressChar"/>
    <w:uiPriority w:val="99"/>
    <w:semiHidden/>
    <w:rsid w:val="00391F5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5393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391F5A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93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391F5A"/>
    <w:rPr>
      <w:i/>
      <w:iCs/>
    </w:rPr>
  </w:style>
  <w:style w:type="character" w:styleId="Hyperlink">
    <w:name w:val="Hyperlink"/>
    <w:basedOn w:val="DefaultParagraphFont"/>
    <w:uiPriority w:val="99"/>
    <w:semiHidden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391F5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391F5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391F5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391F5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391F5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391F5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391F5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391F5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391F5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3936"/>
    <w:rPr>
      <w:i/>
      <w:iCs/>
      <w:color w:val="25C0D5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391F5A"/>
  </w:style>
  <w:style w:type="paragraph" w:styleId="List">
    <w:name w:val="List"/>
    <w:basedOn w:val="Normal"/>
    <w:uiPriority w:val="99"/>
    <w:semiHidden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semiHidden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5393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5393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391F5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5393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391F5A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393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3936"/>
    <w:rPr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53936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391F5A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53936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53936"/>
    <w:rPr>
      <w:rFonts w:eastAsiaTheme="minorEastAsia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391F5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391F5A"/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391F5A"/>
    <w:pPr>
      <w:spacing w:before="240" w:line="312" w:lineRule="auto"/>
      <w:outlineLvl w:val="9"/>
    </w:pPr>
    <w:rPr>
      <w:color w:val="1B8F9F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AF6DD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92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glossaryDocument" Target="glossary/document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fontTable" Target="fontTable.xml" /><Relationship Id="rId5" Type="http://schemas.openxmlformats.org/officeDocument/2006/relationships/styles" Target="styles.xml" /><Relationship Id="rId10" Type="http://schemas.openxmlformats.org/officeDocument/2006/relationships/hyperlink" Target="mailto:Pankajgambhirrao117@gmail.com" TargetMode="External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F14df29dd-0635-4310-8ddb-4db2c173b07223126b0a-7486c84e7356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A4F2E5AE12C44D8605ABD8CDAD1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C2EC3-729F-D747-B2F9-2524ADBFC137}"/>
      </w:docPartPr>
      <w:docPartBody>
        <w:p w:rsidR="00655719" w:rsidRDefault="00655719">
          <w:pPr>
            <w:pStyle w:val="E7A4F2E5AE12C44D8605ABD8CDAD140D"/>
          </w:pPr>
          <w:r w:rsidRPr="007D3B9C">
            <w:t>Objective</w:t>
          </w:r>
        </w:p>
      </w:docPartBody>
    </w:docPart>
    <w:docPart>
      <w:docPartPr>
        <w:name w:val="374FDA7D5834A242B51B854E1226D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502AF-81FE-0C4F-9E99-BCC1821F05BB}"/>
      </w:docPartPr>
      <w:docPartBody>
        <w:p w:rsidR="00655719" w:rsidRDefault="00655719">
          <w:pPr>
            <w:pStyle w:val="374FDA7D5834A242B51B854E1226D3E2"/>
          </w:pPr>
          <w:r w:rsidRPr="007D3B9C">
            <w:t>Education</w:t>
          </w:r>
        </w:p>
      </w:docPartBody>
    </w:docPart>
    <w:docPart>
      <w:docPartPr>
        <w:name w:val="32A790D7827A2C4881A7E85BF6B86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0FBA3-82B8-A144-A442-8515A5103E55}"/>
      </w:docPartPr>
      <w:docPartBody>
        <w:p w:rsidR="00655719" w:rsidRDefault="00655719">
          <w:pPr>
            <w:pStyle w:val="32A790D7827A2C4881A7E85BF6B86D11"/>
          </w:pPr>
          <w:r w:rsidRPr="00E6576E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d">
    <w:panose1 w:val="02030509050101010101"/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19"/>
    <w:rsid w:val="00201537"/>
    <w:rsid w:val="00655719"/>
    <w:rsid w:val="0079667E"/>
    <w:rsid w:val="00E0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A4F2E5AE12C44D8605ABD8CDAD140D">
    <w:name w:val="E7A4F2E5AE12C44D8605ABD8CDAD140D"/>
  </w:style>
  <w:style w:type="paragraph" w:customStyle="1" w:styleId="CBD0D435AC9D5546974E9DB7039631A0">
    <w:name w:val="CBD0D435AC9D5546974E9DB7039631A0"/>
  </w:style>
  <w:style w:type="paragraph" w:customStyle="1" w:styleId="374FDA7D5834A242B51B854E1226D3E2">
    <w:name w:val="374FDA7D5834A242B51B854E1226D3E2"/>
  </w:style>
  <w:style w:type="paragraph" w:customStyle="1" w:styleId="32A790D7827A2C4881A7E85BF6B86D11">
    <w:name w:val="32A790D7827A2C4881A7E85BF6B86D11"/>
  </w:style>
  <w:style w:type="character" w:styleId="Emphasis">
    <w:name w:val="Emphasis"/>
    <w:basedOn w:val="DefaultParagraphFont"/>
    <w:uiPriority w:val="20"/>
    <w:qFormat/>
    <w:rPr>
      <w:b/>
      <w:i w:val="0"/>
      <w:i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Custom 106">
      <a:majorFont>
        <a:latin typeface="Rod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6518116-9088-458F-AEF7-06DA02EF5D1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CD041F3-59EE-45D8-84A9-5A256B4D25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CC5285-9A16-41EE-B51D-0D3193E29B45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TF14df29dd-0635-4310-8ddb-4db2c173b07223126b0a-7486c84e7356.dotx</Template>
  <TotalTime>0</TotalTime>
  <Pages>1</Pages>
  <Words>183</Words>
  <Characters>1046</Characters>
  <Application>Microsoft Office Word</Application>
  <DocSecurity>0</DocSecurity>
  <Lines>8</Lines>
  <Paragraphs>2</Paragraphs>
  <ScaleCrop>false</ScaleCrop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2025-10-06T17:13:00Z</dcterms:created>
  <dcterms:modified xsi:type="dcterms:W3CDTF">2025-10-06T17:20:00Z</dcterms:modified>
</cp:coreProperties>
</file>